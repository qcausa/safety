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5D12C" w14:textId="550100B4" w:rsidR="005F5CF3" w:rsidRDefault="00677D46" w:rsidP="00395B32">
      <w:pPr>
        <w:pStyle w:val="Heading1"/>
        <w:numPr>
          <w:ilvl w:val="0"/>
          <w:numId w:val="8"/>
        </w:numPr>
      </w:pPr>
      <w:r>
        <w:t>Open Your Account</w:t>
      </w:r>
    </w:p>
    <w:p w14:paraId="79659CB1" w14:textId="3D1F1FB2" w:rsidR="002D0BAB" w:rsidRPr="002D0BAB" w:rsidRDefault="00E71850" w:rsidP="002D0BAB">
      <w:pPr>
        <w:pStyle w:val="ListParagraph"/>
        <w:numPr>
          <w:ilvl w:val="0"/>
          <w:numId w:val="6"/>
        </w:numPr>
      </w:pPr>
      <w:r w:rsidRPr="00E71850">
        <w:t xml:space="preserve">Click your </w:t>
      </w:r>
      <w:r w:rsidRPr="00E71850">
        <w:rPr>
          <w:b/>
          <w:bCs/>
        </w:rPr>
        <w:t>profile icon</w:t>
      </w:r>
      <w:r w:rsidRPr="00E71850">
        <w:t xml:space="preserve"> at the top right corner of the screen, next to the search bar.</w:t>
      </w:r>
    </w:p>
    <w:p w14:paraId="1D253C34" w14:textId="2B902BCB" w:rsidR="005F5CF3" w:rsidRDefault="00677D46" w:rsidP="00395B32">
      <w:pPr>
        <w:pStyle w:val="Heading2"/>
        <w:ind w:firstLine="360"/>
      </w:pPr>
      <w:r w:rsidRPr="00677D46">
        <w:t>Screenshot</w:t>
      </w:r>
    </w:p>
    <w:p w14:paraId="5592DB67" w14:textId="0E3346B3" w:rsidR="00E62C36" w:rsidRPr="00E62C36" w:rsidRDefault="00E62C36" w:rsidP="00E62C36">
      <w:r>
        <w:rPr>
          <w:noProof/>
        </w:rPr>
        <w:drawing>
          <wp:inline distT="0" distB="0" distL="0" distR="0" wp14:anchorId="19191E1E" wp14:editId="7AC90E37">
            <wp:extent cx="5938520" cy="570230"/>
            <wp:effectExtent l="0" t="0" r="5080" b="1270"/>
            <wp:docPr id="20187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146C" w14:textId="3D25A710" w:rsidR="00677D46" w:rsidRDefault="00677D46" w:rsidP="00395B32">
      <w:pPr>
        <w:pStyle w:val="Heading1"/>
        <w:numPr>
          <w:ilvl w:val="0"/>
          <w:numId w:val="8"/>
        </w:numPr>
      </w:pPr>
      <w:r w:rsidRPr="00677D46">
        <w:t>Open the Account Settings</w:t>
      </w:r>
      <w:r w:rsidRPr="00677D46">
        <w:t xml:space="preserve"> </w:t>
      </w:r>
    </w:p>
    <w:p w14:paraId="47CD3105" w14:textId="6BDDDE49" w:rsidR="00E71850" w:rsidRPr="00E71850" w:rsidRDefault="00E71850" w:rsidP="00E71850">
      <w:pPr>
        <w:pStyle w:val="ListParagraph"/>
        <w:numPr>
          <w:ilvl w:val="0"/>
          <w:numId w:val="6"/>
        </w:numPr>
      </w:pPr>
      <w:r w:rsidRPr="00E71850">
        <w:t xml:space="preserve">In the dropdown menu, click on </w:t>
      </w:r>
      <w:r w:rsidRPr="00E71850">
        <w:rPr>
          <w:b/>
          <w:bCs/>
        </w:rPr>
        <w:t>Account</w:t>
      </w:r>
      <w:r w:rsidRPr="00E71850">
        <w:t>.</w:t>
      </w:r>
    </w:p>
    <w:p w14:paraId="15FE7A45" w14:textId="4AFF6F78" w:rsidR="00677D46" w:rsidRDefault="00677D46" w:rsidP="00395B32">
      <w:pPr>
        <w:pStyle w:val="Heading2"/>
        <w:ind w:firstLine="360"/>
      </w:pPr>
      <w:r w:rsidRPr="00677D46">
        <w:t>Screenshot</w:t>
      </w:r>
    </w:p>
    <w:p w14:paraId="11D9C455" w14:textId="7FCA0510" w:rsidR="00E62C36" w:rsidRPr="00E62C36" w:rsidRDefault="00C662D9" w:rsidP="00E62C36">
      <w:r>
        <w:rPr>
          <w:noProof/>
        </w:rPr>
        <w:drawing>
          <wp:inline distT="0" distB="0" distL="0" distR="0" wp14:anchorId="721647DE" wp14:editId="10148F4C">
            <wp:extent cx="1893570" cy="3119755"/>
            <wp:effectExtent l="0" t="0" r="0" b="4445"/>
            <wp:docPr id="1715717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BD06" w14:textId="3293E39C" w:rsidR="00677D46" w:rsidRDefault="00677D46" w:rsidP="00395B32">
      <w:pPr>
        <w:pStyle w:val="Heading1"/>
        <w:numPr>
          <w:ilvl w:val="0"/>
          <w:numId w:val="8"/>
        </w:numPr>
      </w:pPr>
      <w:r w:rsidRPr="00677D46">
        <w:t>Go to Login Information</w:t>
      </w:r>
    </w:p>
    <w:p w14:paraId="63686919" w14:textId="5A072F0F" w:rsidR="00E71850" w:rsidRPr="00E71850" w:rsidRDefault="00285300" w:rsidP="00E71850">
      <w:pPr>
        <w:pStyle w:val="ListParagraph"/>
        <w:numPr>
          <w:ilvl w:val="0"/>
          <w:numId w:val="6"/>
        </w:numPr>
      </w:pPr>
      <w:r w:rsidRPr="00285300">
        <w:t xml:space="preserve">Once on the </w:t>
      </w:r>
      <w:r w:rsidRPr="00285300">
        <w:rPr>
          <w:b/>
          <w:bCs/>
        </w:rPr>
        <w:t>Account Settings</w:t>
      </w:r>
      <w:r w:rsidRPr="00285300">
        <w:t xml:space="preserve"> page, click on </w:t>
      </w:r>
      <w:r w:rsidRPr="00285300">
        <w:rPr>
          <w:b/>
          <w:bCs/>
        </w:rPr>
        <w:t>Login Information</w:t>
      </w:r>
      <w:r w:rsidRPr="00285300">
        <w:t xml:space="preserve"> in the left sidebar.</w:t>
      </w:r>
    </w:p>
    <w:p w14:paraId="6BF14482" w14:textId="0E09AACB" w:rsidR="00677D46" w:rsidRDefault="00677D46" w:rsidP="00FA12CA">
      <w:pPr>
        <w:pStyle w:val="Heading2"/>
        <w:ind w:firstLine="360"/>
      </w:pPr>
      <w:r w:rsidRPr="00E71850">
        <w:t>Screenshot</w:t>
      </w:r>
    </w:p>
    <w:p w14:paraId="3515B073" w14:textId="379D8489" w:rsidR="00FA12CA" w:rsidRPr="00FA12CA" w:rsidRDefault="00C17A76" w:rsidP="00FA12CA">
      <w:r>
        <w:rPr>
          <w:noProof/>
        </w:rPr>
        <w:drawing>
          <wp:inline distT="0" distB="0" distL="0" distR="0" wp14:anchorId="2A906E5F" wp14:editId="3AF3D775">
            <wp:extent cx="2248535" cy="2743200"/>
            <wp:effectExtent l="0" t="0" r="0" b="0"/>
            <wp:docPr id="357768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2EA1" w14:textId="2C2CA2E7" w:rsidR="00677D46" w:rsidRDefault="00677D46" w:rsidP="00395B32">
      <w:pPr>
        <w:pStyle w:val="Heading1"/>
        <w:numPr>
          <w:ilvl w:val="0"/>
          <w:numId w:val="8"/>
        </w:numPr>
      </w:pPr>
      <w:r w:rsidRPr="00677D46">
        <w:t xml:space="preserve">Enter Your New Password </w:t>
      </w:r>
    </w:p>
    <w:p w14:paraId="103CF1C4" w14:textId="421A1602" w:rsidR="0001125A" w:rsidRPr="0001125A" w:rsidRDefault="0001125A" w:rsidP="0001125A">
      <w:pPr>
        <w:pStyle w:val="ListParagraph"/>
        <w:numPr>
          <w:ilvl w:val="0"/>
          <w:numId w:val="6"/>
        </w:numPr>
      </w:pPr>
      <w:r w:rsidRPr="0001125A">
        <w:t xml:space="preserve">In the </w:t>
      </w:r>
      <w:r w:rsidRPr="0001125A">
        <w:rPr>
          <w:b/>
          <w:bCs/>
        </w:rPr>
        <w:t>Add Your New Password</w:t>
      </w:r>
      <w:r w:rsidRPr="0001125A">
        <w:t xml:space="preserve"> field, type your desired password.</w:t>
      </w:r>
    </w:p>
    <w:p w14:paraId="3513992A" w14:textId="71C00E6D" w:rsidR="00285300" w:rsidRDefault="0001125A" w:rsidP="0001125A">
      <w:pPr>
        <w:pStyle w:val="ListParagraph"/>
        <w:numPr>
          <w:ilvl w:val="0"/>
          <w:numId w:val="6"/>
        </w:numPr>
      </w:pPr>
      <w:r w:rsidRPr="0001125A">
        <w:t xml:space="preserve">In the </w:t>
      </w:r>
      <w:r w:rsidRPr="0001125A">
        <w:rPr>
          <w:b/>
          <w:bCs/>
        </w:rPr>
        <w:t>Repeat Your New Password</w:t>
      </w:r>
      <w:r w:rsidRPr="0001125A">
        <w:t xml:space="preserve"> field, type the same password again.</w:t>
      </w:r>
    </w:p>
    <w:p w14:paraId="0F403963" w14:textId="444AD983" w:rsidR="0001125A" w:rsidRPr="00285300" w:rsidRDefault="00B22D6A" w:rsidP="0001125A">
      <w:pPr>
        <w:pStyle w:val="ListParagraph"/>
        <w:numPr>
          <w:ilvl w:val="0"/>
          <w:numId w:val="6"/>
        </w:numPr>
      </w:pPr>
      <w:r w:rsidRPr="00B22D6A">
        <w:t xml:space="preserve">Optional: Click the </w:t>
      </w:r>
      <w:r w:rsidRPr="00B22D6A">
        <w:rPr>
          <w:b/>
          <w:bCs/>
        </w:rPr>
        <w:t>eyeball icon</w:t>
      </w:r>
      <w:r w:rsidRPr="00B22D6A">
        <w:t xml:space="preserve"> next to each field to see the password you’ve typed.</w:t>
      </w:r>
    </w:p>
    <w:p w14:paraId="413F1A00" w14:textId="54ECDD8A" w:rsidR="00677D46" w:rsidRDefault="00475349" w:rsidP="00677D46">
      <w:pPr>
        <w:pStyle w:val="Heading2"/>
      </w:pPr>
      <w:r w:rsidRPr="00677D46">
        <w:t>Screenshot</w:t>
      </w:r>
    </w:p>
    <w:p w14:paraId="5E8C8C73" w14:textId="0594DA92" w:rsidR="00E6302B" w:rsidRPr="00E6302B" w:rsidRDefault="00E6302B" w:rsidP="00E6302B">
      <w:r>
        <w:rPr>
          <w:noProof/>
        </w:rPr>
        <w:drawing>
          <wp:inline distT="0" distB="0" distL="0" distR="0" wp14:anchorId="7EF6C9A0" wp14:editId="133C2645">
            <wp:extent cx="5938520" cy="3571240"/>
            <wp:effectExtent l="0" t="0" r="5080" b="0"/>
            <wp:docPr id="660346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3A15" w14:textId="6AB6AB9D" w:rsidR="00677D46" w:rsidRDefault="00677D46" w:rsidP="00395B32">
      <w:pPr>
        <w:pStyle w:val="Heading1"/>
        <w:numPr>
          <w:ilvl w:val="0"/>
          <w:numId w:val="8"/>
        </w:numPr>
      </w:pPr>
      <w:r w:rsidRPr="00677D46">
        <w:t>Check Your Password Strength</w:t>
      </w:r>
    </w:p>
    <w:p w14:paraId="6FF61A45" w14:textId="3FC3625F" w:rsidR="00C305A1" w:rsidRPr="00C305A1" w:rsidRDefault="00C305A1" w:rsidP="00C305A1">
      <w:pPr>
        <w:pStyle w:val="ListParagraph"/>
        <w:numPr>
          <w:ilvl w:val="0"/>
          <w:numId w:val="7"/>
        </w:numPr>
      </w:pPr>
      <w:r w:rsidRPr="00C305A1">
        <w:t xml:space="preserve">Make sure your password has at least a </w:t>
      </w:r>
      <w:proofErr w:type="gramStart"/>
      <w:r w:rsidRPr="00C305A1">
        <w:rPr>
          <w:b/>
          <w:bCs/>
        </w:rPr>
        <w:t>Medium</w:t>
      </w:r>
      <w:proofErr w:type="gramEnd"/>
      <w:r w:rsidRPr="00C305A1">
        <w:t xml:space="preserve"> strength rating for better security.</w:t>
      </w:r>
    </w:p>
    <w:p w14:paraId="1DCB1B60" w14:textId="1DFBEC53" w:rsidR="00677D46" w:rsidRDefault="00475349" w:rsidP="00677D46">
      <w:pPr>
        <w:pStyle w:val="Heading2"/>
      </w:pPr>
      <w:r w:rsidRPr="00C305A1">
        <w:t>Screenshot</w:t>
      </w:r>
    </w:p>
    <w:p w14:paraId="03B35C10" w14:textId="70A1785F" w:rsidR="00E6302B" w:rsidRPr="00E6302B" w:rsidRDefault="001612C0" w:rsidP="00E6302B">
      <w:r>
        <w:rPr>
          <w:noProof/>
        </w:rPr>
        <w:drawing>
          <wp:inline distT="0" distB="0" distL="0" distR="0" wp14:anchorId="074BDBEE" wp14:editId="7DB019D0">
            <wp:extent cx="2409825" cy="2388235"/>
            <wp:effectExtent l="0" t="0" r="9525" b="0"/>
            <wp:docPr id="39720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373D">
        <w:rPr>
          <w:noProof/>
        </w:rPr>
        <w:drawing>
          <wp:inline distT="0" distB="0" distL="0" distR="0" wp14:anchorId="26ECAD50" wp14:editId="0809878A">
            <wp:extent cx="2270125" cy="2323465"/>
            <wp:effectExtent l="0" t="0" r="0" b="635"/>
            <wp:docPr id="496382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2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5920" w14:textId="15DA7A28" w:rsidR="00677D46" w:rsidRDefault="00475349" w:rsidP="00395B32">
      <w:pPr>
        <w:pStyle w:val="Heading1"/>
        <w:numPr>
          <w:ilvl w:val="0"/>
          <w:numId w:val="8"/>
        </w:numPr>
      </w:pPr>
      <w:r w:rsidRPr="00475349">
        <w:t>Save Your New Password</w:t>
      </w:r>
      <w:r w:rsidR="00677D46" w:rsidRPr="00475349">
        <w:t xml:space="preserve"> </w:t>
      </w:r>
    </w:p>
    <w:p w14:paraId="4B68456F" w14:textId="6D90CEE7" w:rsidR="00C305A1" w:rsidRPr="00C305A1" w:rsidRDefault="00C305A1" w:rsidP="00C305A1">
      <w:pPr>
        <w:pStyle w:val="ListParagraph"/>
        <w:numPr>
          <w:ilvl w:val="0"/>
          <w:numId w:val="7"/>
        </w:numPr>
      </w:pPr>
      <w:r w:rsidRPr="00C305A1">
        <w:t xml:space="preserve">Click the </w:t>
      </w:r>
      <w:r w:rsidRPr="00C305A1">
        <w:rPr>
          <w:b/>
          <w:bCs/>
        </w:rPr>
        <w:t>Save Changes</w:t>
      </w:r>
      <w:r w:rsidRPr="00C305A1">
        <w:t xml:space="preserve"> button to update your password.</w:t>
      </w:r>
    </w:p>
    <w:p w14:paraId="7CEF21D3" w14:textId="52F12AAA" w:rsidR="00677D46" w:rsidRDefault="00475349" w:rsidP="00677D46">
      <w:pPr>
        <w:pStyle w:val="Heading2"/>
        <w:rPr>
          <w:lang w:val="fr-FR"/>
        </w:rPr>
      </w:pPr>
      <w:r>
        <w:rPr>
          <w:lang w:val="fr-FR"/>
        </w:rPr>
        <w:t>Screenshot</w:t>
      </w:r>
    </w:p>
    <w:p w14:paraId="4221E526" w14:textId="1EE87C0C" w:rsidR="003A7FFC" w:rsidRPr="003A7FFC" w:rsidRDefault="003A7FFC" w:rsidP="003A7FF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3CAC671" wp14:editId="4B733C98">
            <wp:extent cx="5938520" cy="2216150"/>
            <wp:effectExtent l="0" t="0" r="5080" b="0"/>
            <wp:docPr id="1701607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6E57" w14:textId="1ED16BA0" w:rsidR="000B0A42" w:rsidRDefault="000B0A42" w:rsidP="00395B32">
      <w:pPr>
        <w:pStyle w:val="Heading1"/>
        <w:numPr>
          <w:ilvl w:val="0"/>
          <w:numId w:val="8"/>
        </w:numPr>
      </w:pPr>
      <w:r w:rsidRPr="000B0A42">
        <w:t>Confirm Password Reset</w:t>
      </w:r>
      <w:r w:rsidRPr="00475349">
        <w:t xml:space="preserve"> </w:t>
      </w:r>
    </w:p>
    <w:p w14:paraId="4263BB98" w14:textId="721BE56A" w:rsidR="00A753A6" w:rsidRPr="00A753A6" w:rsidRDefault="00A753A6" w:rsidP="00A753A6">
      <w:pPr>
        <w:pStyle w:val="ListParagraph"/>
        <w:numPr>
          <w:ilvl w:val="0"/>
          <w:numId w:val="7"/>
        </w:numPr>
      </w:pPr>
      <w:r w:rsidRPr="00A753A6">
        <w:t xml:space="preserve">If your password reset was successful, a message will appear at the top of the screen that says: </w:t>
      </w:r>
      <w:r w:rsidRPr="00A753A6">
        <w:rPr>
          <w:b/>
          <w:bCs/>
        </w:rPr>
        <w:t>"Your settings have been saved."</w:t>
      </w:r>
    </w:p>
    <w:p w14:paraId="2DCB5DE2" w14:textId="77777777" w:rsidR="000B0A42" w:rsidRDefault="000B0A42" w:rsidP="000B0A42">
      <w:pPr>
        <w:pStyle w:val="Heading2"/>
      </w:pPr>
      <w:r w:rsidRPr="000B0A42">
        <w:t>Screenshot</w:t>
      </w:r>
    </w:p>
    <w:p w14:paraId="0309FACA" w14:textId="5CA56CF8" w:rsidR="003A7FFC" w:rsidRPr="003A7FFC" w:rsidRDefault="00DC1052" w:rsidP="003A7FFC">
      <w:r>
        <w:rPr>
          <w:noProof/>
        </w:rPr>
        <w:drawing>
          <wp:inline distT="0" distB="0" distL="0" distR="0" wp14:anchorId="377E871F" wp14:editId="1CC8C11E">
            <wp:extent cx="5927725" cy="1624330"/>
            <wp:effectExtent l="0" t="0" r="0" b="0"/>
            <wp:docPr id="1294172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3C5B" w14:textId="77777777" w:rsidR="000B0A42" w:rsidRPr="00677D46" w:rsidRDefault="000B0A42" w:rsidP="000B0A42">
      <w:pPr>
        <w:rPr>
          <w:lang w:val="fr-FR"/>
        </w:rPr>
      </w:pPr>
    </w:p>
    <w:p w14:paraId="33C15B55" w14:textId="77777777" w:rsidR="000B0A42" w:rsidRPr="00677D46" w:rsidRDefault="000B0A42" w:rsidP="000B0A42">
      <w:pPr>
        <w:rPr>
          <w:lang w:val="fr-FR"/>
        </w:rPr>
      </w:pPr>
    </w:p>
    <w:p w14:paraId="1BD9916A" w14:textId="77777777" w:rsidR="000B0A42" w:rsidRPr="00677D46" w:rsidRDefault="000B0A42" w:rsidP="000B0A42">
      <w:pPr>
        <w:rPr>
          <w:lang w:val="fr-FR"/>
        </w:rPr>
      </w:pPr>
    </w:p>
    <w:p w14:paraId="04AC5891" w14:textId="77777777" w:rsidR="000B0A42" w:rsidRPr="00677D46" w:rsidRDefault="000B0A42" w:rsidP="000B0A42">
      <w:pPr>
        <w:rPr>
          <w:lang w:val="fr-FR"/>
        </w:rPr>
      </w:pPr>
    </w:p>
    <w:p w14:paraId="62CE69F9" w14:textId="77777777" w:rsidR="000B0A42" w:rsidRPr="00677D46" w:rsidRDefault="000B0A42" w:rsidP="000B0A42">
      <w:pPr>
        <w:rPr>
          <w:lang w:val="fr-FR"/>
        </w:rPr>
      </w:pPr>
    </w:p>
    <w:p w14:paraId="1D65E546" w14:textId="77777777" w:rsidR="000B0A42" w:rsidRPr="00677D46" w:rsidRDefault="000B0A42" w:rsidP="00677D46">
      <w:pPr>
        <w:rPr>
          <w:lang w:val="fr-FR"/>
        </w:rPr>
      </w:pPr>
    </w:p>
    <w:p w14:paraId="40927B34" w14:textId="77777777" w:rsidR="00677D46" w:rsidRPr="00677D46" w:rsidRDefault="00677D46" w:rsidP="00677D46">
      <w:pPr>
        <w:rPr>
          <w:lang w:val="fr-FR"/>
        </w:rPr>
      </w:pPr>
    </w:p>
    <w:p w14:paraId="4B30481C" w14:textId="77777777" w:rsidR="00677D46" w:rsidRPr="00677D46" w:rsidRDefault="00677D46" w:rsidP="00677D46">
      <w:pPr>
        <w:rPr>
          <w:lang w:val="fr-FR"/>
        </w:rPr>
      </w:pPr>
    </w:p>
    <w:p w14:paraId="7D57FF11" w14:textId="77777777" w:rsidR="00677D46" w:rsidRPr="00677D46" w:rsidRDefault="00677D46" w:rsidP="00677D46">
      <w:pPr>
        <w:rPr>
          <w:lang w:val="fr-FR"/>
        </w:rPr>
      </w:pPr>
    </w:p>
    <w:p w14:paraId="42D0667E" w14:textId="77777777" w:rsidR="00677D46" w:rsidRPr="00677D46" w:rsidRDefault="00677D46" w:rsidP="00677D46">
      <w:pPr>
        <w:rPr>
          <w:lang w:val="fr-FR"/>
        </w:rPr>
      </w:pPr>
    </w:p>
    <w:p w14:paraId="0B847214" w14:textId="77777777" w:rsidR="00677D46" w:rsidRPr="00677D46" w:rsidRDefault="00677D46" w:rsidP="005F5CF3">
      <w:pPr>
        <w:rPr>
          <w:lang w:val="fr-FR"/>
        </w:rPr>
      </w:pPr>
    </w:p>
    <w:sectPr w:rsidR="00677D46" w:rsidRPr="00677D46" w:rsidSect="005F5CF3">
      <w:headerReference w:type="default" r:id="rId18"/>
      <w:footerReference w:type="default" r:id="rId19"/>
      <w:pgSz w:w="12240" w:h="15840" w:code="1"/>
      <w:pgMar w:top="1872" w:right="1440" w:bottom="16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E6C24A" w14:textId="77777777" w:rsidR="00677D46" w:rsidRDefault="00677D46" w:rsidP="00B85FB0">
      <w:pPr>
        <w:spacing w:after="0" w:line="240" w:lineRule="auto"/>
      </w:pPr>
      <w:r>
        <w:separator/>
      </w:r>
    </w:p>
  </w:endnote>
  <w:endnote w:type="continuationSeparator" w:id="0">
    <w:p w14:paraId="11BEB3A0" w14:textId="77777777" w:rsidR="00677D46" w:rsidRDefault="00677D46" w:rsidP="00B8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522FD3" w14:textId="77777777" w:rsidR="00B85FB0" w:rsidRPr="008D3B41" w:rsidRDefault="008D3B41" w:rsidP="008D3B41">
    <w:pPr>
      <w:pStyle w:val="Footer"/>
      <w:ind w:left="0"/>
    </w:pPr>
    <w:r w:rsidRPr="008D3B41">
      <w:rPr>
        <w:noProof/>
      </w:rPr>
      <w:drawing>
        <wp:anchor distT="0" distB="0" distL="114300" distR="114300" simplePos="0" relativeHeight="251658240" behindDoc="1" locked="0" layoutInCell="1" allowOverlap="1" wp14:anchorId="2A96EA8B" wp14:editId="7AB0B235">
          <wp:simplePos x="0" y="0"/>
          <wp:positionH relativeFrom="column">
            <wp:posOffset>-679315</wp:posOffset>
          </wp:positionH>
          <wp:positionV relativeFrom="paragraph">
            <wp:posOffset>-229235</wp:posOffset>
          </wp:positionV>
          <wp:extent cx="7315200" cy="64922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649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D3B41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88E7F" w14:textId="77777777" w:rsidR="00677D46" w:rsidRDefault="00677D46" w:rsidP="00B85FB0">
      <w:pPr>
        <w:spacing w:after="0" w:line="240" w:lineRule="auto"/>
      </w:pPr>
      <w:r>
        <w:separator/>
      </w:r>
    </w:p>
  </w:footnote>
  <w:footnote w:type="continuationSeparator" w:id="0">
    <w:p w14:paraId="362C5A0D" w14:textId="77777777" w:rsidR="00677D46" w:rsidRDefault="00677D46" w:rsidP="00B8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37A4D" w14:textId="586CC753" w:rsidR="008D3B41" w:rsidRPr="005F5CF3" w:rsidRDefault="00677D46">
    <w:pPr>
      <w:pStyle w:val="Header"/>
      <w:rPr>
        <w:color w:val="4A2D5C" w:themeColor="accent1"/>
        <w:sz w:val="40"/>
        <w:szCs w:val="40"/>
      </w:rPr>
    </w:pPr>
    <w:r w:rsidRPr="00677D46">
      <w:rPr>
        <w:color w:val="4A2D5C" w:themeColor="accent1"/>
        <w:sz w:val="40"/>
        <w:szCs w:val="40"/>
      </w:rPr>
      <w:t>"How to Reset Your Password" Guide</w:t>
    </w:r>
  </w:p>
  <w:p w14:paraId="0DC7AFE5" w14:textId="77777777" w:rsidR="00285A94" w:rsidRDefault="005F5CF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9560F5" wp14:editId="01B57D5C">
              <wp:simplePos x="0" y="0"/>
              <wp:positionH relativeFrom="column">
                <wp:posOffset>-382622</wp:posOffset>
              </wp:positionH>
              <wp:positionV relativeFrom="paragraph">
                <wp:posOffset>32696</wp:posOffset>
              </wp:positionV>
              <wp:extent cx="6796391" cy="12970"/>
              <wp:effectExtent l="0" t="0" r="24130" b="254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96391" cy="12970"/>
                      </a:xfrm>
                      <a:prstGeom prst="line">
                        <a:avLst/>
                      </a:prstGeom>
                      <a:ln w="158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01C1DB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15pt,2.55pt" to="50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" strokecolor="#462a57 [3044]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50203"/>
    <w:multiLevelType w:val="hybridMultilevel"/>
    <w:tmpl w:val="B79681B2"/>
    <w:lvl w:ilvl="0" w:tplc="B6C63B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001B32" w:themeColor="tex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02CD9"/>
    <w:multiLevelType w:val="hybridMultilevel"/>
    <w:tmpl w:val="8334D2DC"/>
    <w:lvl w:ilvl="0" w:tplc="4F5A9092">
      <w:start w:val="1"/>
      <w:numFmt w:val="decimal"/>
      <w:pStyle w:val="List-Numbers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270AE"/>
    <w:multiLevelType w:val="hybridMultilevel"/>
    <w:tmpl w:val="80EA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13B6B"/>
    <w:multiLevelType w:val="hybridMultilevel"/>
    <w:tmpl w:val="D33A0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55AFD"/>
    <w:multiLevelType w:val="hybridMultilevel"/>
    <w:tmpl w:val="97B6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07853">
    <w:abstractNumId w:val="0"/>
  </w:num>
  <w:num w:numId="2" w16cid:durableId="1774083554">
    <w:abstractNumId w:val="1"/>
  </w:num>
  <w:num w:numId="3" w16cid:durableId="540365903">
    <w:abstractNumId w:val="0"/>
  </w:num>
  <w:num w:numId="4" w16cid:durableId="2006392841">
    <w:abstractNumId w:val="1"/>
  </w:num>
  <w:num w:numId="5" w16cid:durableId="635456662">
    <w:abstractNumId w:val="1"/>
  </w:num>
  <w:num w:numId="6" w16cid:durableId="1993679892">
    <w:abstractNumId w:val="4"/>
  </w:num>
  <w:num w:numId="7" w16cid:durableId="846872190">
    <w:abstractNumId w:val="2"/>
  </w:num>
  <w:num w:numId="8" w16cid:durableId="1831630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xtjCwNDc1MzY2MzdT0lEKTi0uzszPAykwrAUAUuXTnywAAAA="/>
  </w:docVars>
  <w:rsids>
    <w:rsidRoot w:val="00677D46"/>
    <w:rsid w:val="0001125A"/>
    <w:rsid w:val="00012F11"/>
    <w:rsid w:val="0008445B"/>
    <w:rsid w:val="000B0A42"/>
    <w:rsid w:val="001612C0"/>
    <w:rsid w:val="001A7D24"/>
    <w:rsid w:val="00285300"/>
    <w:rsid w:val="00285A94"/>
    <w:rsid w:val="002D0BAB"/>
    <w:rsid w:val="00395B32"/>
    <w:rsid w:val="003A4165"/>
    <w:rsid w:val="003A7FFC"/>
    <w:rsid w:val="00475349"/>
    <w:rsid w:val="004A204D"/>
    <w:rsid w:val="004F7FD8"/>
    <w:rsid w:val="005159C1"/>
    <w:rsid w:val="00527A7A"/>
    <w:rsid w:val="005F5CF3"/>
    <w:rsid w:val="005F6A86"/>
    <w:rsid w:val="00652122"/>
    <w:rsid w:val="00677D46"/>
    <w:rsid w:val="006A64C0"/>
    <w:rsid w:val="00764612"/>
    <w:rsid w:val="007C4833"/>
    <w:rsid w:val="0086461D"/>
    <w:rsid w:val="00886BAB"/>
    <w:rsid w:val="008D3B41"/>
    <w:rsid w:val="009F3373"/>
    <w:rsid w:val="00A07C3E"/>
    <w:rsid w:val="00A415A8"/>
    <w:rsid w:val="00A67054"/>
    <w:rsid w:val="00A753A6"/>
    <w:rsid w:val="00B22D6A"/>
    <w:rsid w:val="00B30914"/>
    <w:rsid w:val="00B85FB0"/>
    <w:rsid w:val="00C01FE9"/>
    <w:rsid w:val="00C17A76"/>
    <w:rsid w:val="00C305A1"/>
    <w:rsid w:val="00C6373D"/>
    <w:rsid w:val="00C662D9"/>
    <w:rsid w:val="00CF3564"/>
    <w:rsid w:val="00DC1052"/>
    <w:rsid w:val="00DD71E6"/>
    <w:rsid w:val="00E62C36"/>
    <w:rsid w:val="00E6302B"/>
    <w:rsid w:val="00E71850"/>
    <w:rsid w:val="00EB6442"/>
    <w:rsid w:val="00F34A20"/>
    <w:rsid w:val="00FA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B4E1D"/>
  <w15:chartTrackingRefBased/>
  <w15:docId w15:val="{BB7B752A-9700-472B-814C-F9DB4B13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F3"/>
    <w:pPr>
      <w:spacing w:before="100" w:beforeAutospacing="1" w:after="100" w:afterAutospacing="1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C3E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C3E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543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27A7A"/>
    <w:pPr>
      <w:keepNext/>
      <w:keepLines/>
      <w:spacing w:before="200" w:after="0" w:line="240" w:lineRule="auto"/>
      <w:outlineLvl w:val="2"/>
    </w:pPr>
    <w:rPr>
      <w:rFonts w:eastAsiaTheme="majorEastAsia" w:cstheme="majorBidi"/>
      <w:b/>
      <w:bCs/>
      <w:color w:val="0080A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01FE9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372144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3E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2ColorTable">
    <w:name w:val="2 Color Table"/>
    <w:basedOn w:val="TableNormal"/>
    <w:uiPriority w:val="99"/>
    <w:rsid w:val="0008445B"/>
    <w:pPr>
      <w:spacing w:after="0" w:line="240" w:lineRule="auto"/>
    </w:pPr>
    <w:tblPr>
      <w:tblInd w:w="288" w:type="dxa"/>
    </w:tblPr>
    <w:tcPr>
      <w:vAlign w:val="center"/>
    </w:tc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527A7A"/>
    <w:rPr>
      <w:rFonts w:ascii="Arial" w:eastAsiaTheme="majorEastAsia" w:hAnsi="Arial" w:cstheme="majorBidi"/>
      <w:b/>
      <w:bCs/>
      <w:color w:val="0080A8"/>
    </w:rPr>
  </w:style>
  <w:style w:type="character" w:customStyle="1" w:styleId="Heading4Char">
    <w:name w:val="Heading 4 Char"/>
    <w:basedOn w:val="DefaultParagraphFont"/>
    <w:link w:val="Heading4"/>
    <w:uiPriority w:val="9"/>
    <w:rsid w:val="00C01FE9"/>
    <w:rPr>
      <w:rFonts w:asciiTheme="majorHAnsi" w:eastAsiaTheme="majorEastAsia" w:hAnsiTheme="majorHAnsi" w:cstheme="majorBidi"/>
      <w:b/>
      <w:i/>
      <w:iCs/>
      <w:color w:val="372144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B6442"/>
    <w:pPr>
      <w:spacing w:after="0" w:line="240" w:lineRule="auto"/>
      <w:contextualSpacing/>
    </w:pPr>
    <w:rPr>
      <w:rFonts w:ascii="Segoe UI Semibold" w:eastAsiaTheme="majorEastAsia" w:hAnsi="Segoe UI Semibold" w:cstheme="majorBidi"/>
      <w:color w:val="FFFFFF" w:themeColor="background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42"/>
    <w:rPr>
      <w:rFonts w:ascii="Segoe UI Semibold" w:eastAsiaTheme="majorEastAsia" w:hAnsi="Segoe UI Semibold" w:cstheme="majorBidi"/>
      <w:color w:val="FFFFFF" w:themeColor="background1"/>
      <w:spacing w:val="-10"/>
      <w:kern w:val="28"/>
      <w:sz w:val="72"/>
      <w:szCs w:val="56"/>
    </w:rPr>
  </w:style>
  <w:style w:type="paragraph" w:styleId="NoSpacing">
    <w:name w:val="No Spacing"/>
    <w:uiPriority w:val="1"/>
    <w:qFormat/>
    <w:rsid w:val="00A07C3E"/>
    <w:pPr>
      <w:spacing w:after="0" w:line="240" w:lineRule="auto"/>
    </w:pPr>
  </w:style>
  <w:style w:type="table" w:customStyle="1" w:styleId="FTEGreenHeaderRow">
    <w:name w:val="FTE Green Header Row"/>
    <w:basedOn w:val="TableNormal"/>
    <w:uiPriority w:val="99"/>
    <w:rsid w:val="001A7D24"/>
    <w:pPr>
      <w:spacing w:after="0" w:line="240" w:lineRule="auto"/>
    </w:pPr>
    <w:tblPr/>
  </w:style>
  <w:style w:type="paragraph" w:customStyle="1" w:styleId="Bullets">
    <w:name w:val="Bullets"/>
    <w:basedOn w:val="ListParagraph"/>
    <w:link w:val="BulletsChar1"/>
    <w:qFormat/>
    <w:rsid w:val="00A07C3E"/>
    <w:pPr>
      <w:spacing w:line="312" w:lineRule="auto"/>
      <w:ind w:hanging="360"/>
      <w:jc w:val="both"/>
    </w:pPr>
    <w:rPr>
      <w:rFonts w:cstheme="minorHAnsi"/>
      <w:sz w:val="20"/>
      <w:szCs w:val="20"/>
    </w:rPr>
  </w:style>
  <w:style w:type="character" w:customStyle="1" w:styleId="BulletsChar1">
    <w:name w:val="Bullets Char1"/>
    <w:basedOn w:val="DefaultParagraphFont"/>
    <w:link w:val="Bullets"/>
    <w:rsid w:val="00A07C3E"/>
    <w:rPr>
      <w:rFonts w:ascii="Arial" w:hAnsi="Arial"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07C3E"/>
    <w:pPr>
      <w:ind w:left="720"/>
      <w:contextualSpacing/>
    </w:pPr>
  </w:style>
  <w:style w:type="paragraph" w:customStyle="1" w:styleId="List-Numbers">
    <w:name w:val="List - Numbers"/>
    <w:basedOn w:val="Bullets"/>
    <w:link w:val="List-NumbersChar"/>
    <w:qFormat/>
    <w:rsid w:val="00A07C3E"/>
    <w:pPr>
      <w:numPr>
        <w:numId w:val="5"/>
      </w:numPr>
    </w:pPr>
  </w:style>
  <w:style w:type="character" w:customStyle="1" w:styleId="List-NumbersChar">
    <w:name w:val="List - Numbers Char"/>
    <w:basedOn w:val="BulletsChar1"/>
    <w:link w:val="List-Numbers"/>
    <w:rsid w:val="00A07C3E"/>
    <w:rPr>
      <w:rFonts w:ascii="Arial" w:hAnsi="Arial" w:cstheme="minorHAnsi"/>
      <w:sz w:val="20"/>
      <w:szCs w:val="20"/>
    </w:rPr>
  </w:style>
  <w:style w:type="paragraph" w:customStyle="1" w:styleId="Textbox">
    <w:name w:val="Text box"/>
    <w:basedOn w:val="Normal"/>
    <w:link w:val="TextboxChar"/>
    <w:qFormat/>
    <w:rsid w:val="00B85FB0"/>
    <w:pPr>
      <w:pBdr>
        <w:right w:val="single" w:sz="18" w:space="4" w:color="9D4AD3" w:themeColor="accent4"/>
      </w:pBdr>
      <w:spacing w:after="0" w:line="264" w:lineRule="auto"/>
      <w:jc w:val="right"/>
    </w:pPr>
    <w:rPr>
      <w:i/>
      <w:noProof/>
      <w:color w:val="4A2D5C" w:themeColor="accent1"/>
      <w:sz w:val="21"/>
    </w:rPr>
  </w:style>
  <w:style w:type="character" w:customStyle="1" w:styleId="TextboxChar">
    <w:name w:val="Text box Char"/>
    <w:basedOn w:val="DefaultParagraphFont"/>
    <w:link w:val="Textbox"/>
    <w:rsid w:val="00B85FB0"/>
    <w:rPr>
      <w:rFonts w:ascii="Arial" w:hAnsi="Arial"/>
      <w:i/>
      <w:noProof/>
      <w:color w:val="4A2D5C" w:themeColor="accent1"/>
      <w:sz w:val="21"/>
    </w:rPr>
  </w:style>
  <w:style w:type="paragraph" w:customStyle="1" w:styleId="FigureName">
    <w:name w:val="Figure Name"/>
    <w:basedOn w:val="Normal"/>
    <w:link w:val="FigureNameChar"/>
    <w:qFormat/>
    <w:rsid w:val="00A07C3E"/>
    <w:rPr>
      <w:color w:val="808080" w:themeColor="background1" w:themeShade="80"/>
    </w:rPr>
  </w:style>
  <w:style w:type="character" w:customStyle="1" w:styleId="FigureNameChar">
    <w:name w:val="Figure Name Char"/>
    <w:basedOn w:val="DefaultParagraphFont"/>
    <w:link w:val="FigureName"/>
    <w:rsid w:val="00A07C3E"/>
    <w:rPr>
      <w:rFonts w:ascii="Arial" w:hAnsi="Arial"/>
      <w:color w:val="808080" w:themeColor="background1" w:themeShade="80"/>
    </w:rPr>
  </w:style>
  <w:style w:type="paragraph" w:customStyle="1" w:styleId="TableName">
    <w:name w:val="Table Name"/>
    <w:qFormat/>
    <w:rsid w:val="00A07C3E"/>
    <w:rPr>
      <w:rFonts w:ascii="Segoe UI" w:hAnsi="Segoe UI"/>
      <w:color w:val="808080" w:themeColor="background1" w:themeShade="80"/>
    </w:rPr>
  </w:style>
  <w:style w:type="paragraph" w:customStyle="1" w:styleId="Datehere">
    <w:name w:val="Date here"/>
    <w:basedOn w:val="Normal"/>
    <w:next w:val="Normal"/>
    <w:link w:val="DatehereChar"/>
    <w:qFormat/>
    <w:rsid w:val="00A07C3E"/>
    <w:rPr>
      <w:rFonts w:cs="Arial"/>
      <w:b/>
      <w:color w:val="808080" w:themeColor="background1" w:themeShade="80"/>
      <w:sz w:val="24"/>
      <w:szCs w:val="32"/>
    </w:rPr>
  </w:style>
  <w:style w:type="character" w:customStyle="1" w:styleId="DatehereChar">
    <w:name w:val="Date here Char"/>
    <w:basedOn w:val="DefaultParagraphFont"/>
    <w:link w:val="Datehere"/>
    <w:rsid w:val="00A07C3E"/>
    <w:rPr>
      <w:rFonts w:ascii="Segoe UI" w:hAnsi="Segoe UI" w:cs="Arial"/>
      <w:b/>
      <w:color w:val="808080" w:themeColor="background1" w:themeShade="80"/>
      <w:sz w:val="24"/>
      <w:szCs w:val="32"/>
    </w:rPr>
  </w:style>
  <w:style w:type="paragraph" w:customStyle="1" w:styleId="TableHeader">
    <w:name w:val="Table Header"/>
    <w:basedOn w:val="Normal"/>
    <w:qFormat/>
    <w:rsid w:val="00A07C3E"/>
    <w:pPr>
      <w:spacing w:after="0" w:line="240" w:lineRule="auto"/>
    </w:pPr>
    <w:rPr>
      <w:b/>
      <w:bCs/>
      <w:color w:val="FFFFFF" w:themeColor="background1"/>
    </w:rPr>
  </w:style>
  <w:style w:type="paragraph" w:customStyle="1" w:styleId="TableBody">
    <w:name w:val="Table Body"/>
    <w:basedOn w:val="Normal"/>
    <w:autoRedefine/>
    <w:qFormat/>
    <w:rsid w:val="00C01FE9"/>
    <w:pPr>
      <w:spacing w:after="0" w:line="240" w:lineRule="auto"/>
    </w:pPr>
    <w:rPr>
      <w:rFonts w:eastAsiaTheme="minorEastAsia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7C3E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7C3E"/>
    <w:rPr>
      <w:rFonts w:ascii="Arial" w:eastAsiaTheme="majorEastAsia" w:hAnsi="Arial" w:cstheme="majorBidi"/>
      <w:b/>
      <w:bCs/>
      <w:color w:val="002543" w:themeColor="text2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B0"/>
    <w:pPr>
      <w:numPr>
        <w:ilvl w:val="1"/>
      </w:numPr>
      <w:outlineLvl w:val="1"/>
    </w:pPr>
    <w:rPr>
      <w:color w:val="1B7088" w:themeColor="accent5" w:themeShade="80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B0"/>
    <w:rPr>
      <w:rFonts w:ascii="Arial" w:hAnsi="Arial"/>
      <w:color w:val="1B7088" w:themeColor="accent5" w:themeShade="80"/>
      <w:spacing w:val="15"/>
      <w:sz w:val="28"/>
    </w:rPr>
  </w:style>
  <w:style w:type="character" w:styleId="BookTitle">
    <w:name w:val="Book Title"/>
    <w:basedOn w:val="DefaultParagraphFont"/>
    <w:uiPriority w:val="33"/>
    <w:qFormat/>
    <w:rsid w:val="00C01FE9"/>
    <w:rPr>
      <w:rFonts w:asciiTheme="majorHAnsi" w:hAnsiTheme="majorHAnsi"/>
      <w:b w:val="0"/>
      <w:bCs/>
      <w:iCs/>
      <w:color w:val="134C5C" w:themeColor="accent2"/>
      <w:spacing w:val="5"/>
      <w:sz w:val="80"/>
    </w:rPr>
  </w:style>
  <w:style w:type="paragraph" w:styleId="TOCHeading">
    <w:name w:val="TOC Heading"/>
    <w:basedOn w:val="Heading1"/>
    <w:next w:val="Normal"/>
    <w:uiPriority w:val="39"/>
    <w:unhideWhenUsed/>
    <w:qFormat/>
    <w:rsid w:val="00A07C3E"/>
    <w:pPr>
      <w:spacing w:before="240"/>
    </w:pPr>
    <w:rPr>
      <w:bCs w:val="0"/>
      <w:color w:val="002543" w:themeColor="text2"/>
      <w:sz w:val="36"/>
      <w:szCs w:val="32"/>
    </w:rPr>
  </w:style>
  <w:style w:type="paragraph" w:customStyle="1" w:styleId="SectionPageTitle">
    <w:name w:val="Section Page Title"/>
    <w:basedOn w:val="Normal"/>
    <w:autoRedefine/>
    <w:qFormat/>
    <w:rsid w:val="00C01FE9"/>
    <w:rPr>
      <w:rFonts w:eastAsiaTheme="minorEastAsia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B85FB0"/>
    <w:pPr>
      <w:tabs>
        <w:tab w:val="center" w:pos="4680"/>
        <w:tab w:val="right" w:pos="9360"/>
      </w:tabs>
      <w:spacing w:after="0" w:line="240" w:lineRule="auto"/>
      <w:ind w:left="720"/>
      <w:jc w:val="center"/>
    </w:pPr>
    <w:rPr>
      <w:i/>
      <w:iCs/>
      <w:color w:val="4A2D5C" w:themeColor="accent1"/>
      <w:sz w:val="20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85FB0"/>
    <w:rPr>
      <w:rFonts w:ascii="Arial" w:hAnsi="Arial"/>
      <w:i/>
      <w:iCs/>
      <w:color w:val="4A2D5C" w:themeColor="accent1"/>
      <w:sz w:val="20"/>
      <w:szCs w:val="18"/>
    </w:rPr>
  </w:style>
  <w:style w:type="character" w:styleId="IntenseReference">
    <w:name w:val="Intense Reference"/>
    <w:basedOn w:val="DefaultParagraphFont"/>
    <w:uiPriority w:val="32"/>
    <w:qFormat/>
    <w:rsid w:val="00B85FB0"/>
    <w:rPr>
      <w:rFonts w:ascii="Arial" w:hAnsi="Arial"/>
      <w:b/>
      <w:bCs/>
      <w:i w:val="0"/>
      <w:caps w:val="0"/>
      <w:smallCaps w:val="0"/>
      <w:color w:val="0080A8"/>
      <w:spacing w:val="5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652122"/>
    <w:pPr>
      <w:spacing w:before="200" w:line="240" w:lineRule="auto"/>
      <w:ind w:left="864" w:right="864"/>
      <w:jc w:val="center"/>
    </w:pPr>
    <w:rPr>
      <w:rFonts w:cs="Calibri"/>
      <w:i/>
      <w:iCs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29"/>
    <w:rsid w:val="00652122"/>
    <w:rPr>
      <w:rFonts w:ascii="Segoe UI" w:hAnsi="Segoe UI" w:cs="Calibri"/>
      <w:i/>
      <w:iCs/>
      <w:color w:val="FFFFFF" w:themeColor="background1"/>
    </w:rPr>
  </w:style>
  <w:style w:type="paragraph" w:customStyle="1" w:styleId="TableHeaderRow">
    <w:name w:val="Table Header Row"/>
    <w:basedOn w:val="Normal"/>
    <w:link w:val="TableHeaderRowChar"/>
    <w:autoRedefine/>
    <w:rsid w:val="004A204D"/>
    <w:pPr>
      <w:spacing w:after="0" w:line="240" w:lineRule="auto"/>
      <w:jc w:val="center"/>
    </w:pPr>
    <w:rPr>
      <w:b/>
      <w:color w:val="FFFFFF"/>
    </w:rPr>
  </w:style>
  <w:style w:type="character" w:customStyle="1" w:styleId="TableHeaderRowChar">
    <w:name w:val="Table Header Row Char"/>
    <w:basedOn w:val="DefaultParagraphFont"/>
    <w:link w:val="TableHeaderRow"/>
    <w:rsid w:val="004A204D"/>
    <w:rPr>
      <w:rFonts w:asciiTheme="majorHAnsi" w:hAnsiTheme="majorHAnsi"/>
      <w:b/>
      <w:color w:val="FFFFFF"/>
    </w:rPr>
  </w:style>
  <w:style w:type="character" w:styleId="SubtleEmphasis">
    <w:name w:val="Subtle Emphasis"/>
    <w:uiPriority w:val="19"/>
    <w:qFormat/>
    <w:rsid w:val="004A204D"/>
    <w:rPr>
      <w:rFonts w:asciiTheme="majorHAnsi" w:hAnsiTheme="majorHAnsi"/>
      <w:color w:val="FFFFFF" w:themeColor="background1"/>
      <w:sz w:val="32"/>
    </w:rPr>
  </w:style>
  <w:style w:type="paragraph" w:styleId="TOAHeading">
    <w:name w:val="toa heading"/>
    <w:basedOn w:val="Normal"/>
    <w:next w:val="Normal"/>
    <w:autoRedefine/>
    <w:uiPriority w:val="99"/>
    <w:unhideWhenUsed/>
    <w:rsid w:val="004A204D"/>
    <w:pPr>
      <w:spacing w:before="120" w:after="240" w:line="264" w:lineRule="auto"/>
    </w:pPr>
    <w:rPr>
      <w:b/>
      <w:bCs/>
      <w:caps/>
      <w:sz w:val="32"/>
    </w:rPr>
  </w:style>
  <w:style w:type="character" w:styleId="SubtleReference">
    <w:name w:val="Subtle Reference"/>
    <w:basedOn w:val="DefaultParagraphFont"/>
    <w:uiPriority w:val="31"/>
    <w:qFormat/>
    <w:rsid w:val="00B85FB0"/>
    <w:rPr>
      <w:rFonts w:ascii="Arial" w:hAnsi="Arial"/>
      <w:smallCaps/>
      <w:color w:val="5A5A5A" w:themeColor="text1" w:themeTint="A5"/>
      <w:sz w:val="22"/>
    </w:rPr>
  </w:style>
  <w:style w:type="paragraph" w:styleId="Header">
    <w:name w:val="header"/>
    <w:basedOn w:val="Normal"/>
    <w:link w:val="HeaderChar"/>
    <w:uiPriority w:val="99"/>
    <w:unhideWhenUsed/>
    <w:rsid w:val="00B85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FB0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73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%20Alberts\Downloads\templates-and-resources-3-4-22\Templates%20and%20Resources\FDOT_TargetZero_Single%20Page%20Template.dotx" TargetMode="External"/></Relationships>
</file>

<file path=word/theme/theme1.xml><?xml version="1.0" encoding="utf-8"?>
<a:theme xmlns:a="http://schemas.openxmlformats.org/drawingml/2006/main" name="HDR_Base_Titlecase_WhtBkgd">
  <a:themeElements>
    <a:clrScheme name="Target Zero">
      <a:dk1>
        <a:srgbClr val="000000"/>
      </a:dk1>
      <a:lt1>
        <a:sysClr val="window" lastClr="FFFFFF"/>
      </a:lt1>
      <a:dk2>
        <a:srgbClr val="002543"/>
      </a:dk2>
      <a:lt2>
        <a:srgbClr val="E7E6E6"/>
      </a:lt2>
      <a:accent1>
        <a:srgbClr val="4A2D5C"/>
      </a:accent1>
      <a:accent2>
        <a:srgbClr val="134C5C"/>
      </a:accent2>
      <a:accent3>
        <a:srgbClr val="E36526"/>
      </a:accent3>
      <a:accent4>
        <a:srgbClr val="9D4AD3"/>
      </a:accent4>
      <a:accent5>
        <a:srgbClr val="67C6E0"/>
      </a:accent5>
      <a:accent6>
        <a:srgbClr val="BEB8B4"/>
      </a:accent6>
      <a:hlink>
        <a:srgbClr val="6D5B99"/>
      </a:hlink>
      <a:folHlink>
        <a:srgbClr val="A69AC3"/>
      </a:folHlink>
    </a:clrScheme>
    <a:fontScheme name="Custom 9">
      <a:majorFont>
        <a:latin typeface="Arial"/>
        <a:ea typeface=""/>
        <a:cs typeface=""/>
      </a:majorFont>
      <a:minorFont>
        <a:latin typeface="Arial Narr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397201548CE428924E6EDC1B47CE3" ma:contentTypeVersion="10" ma:contentTypeDescription="Create a new document." ma:contentTypeScope="" ma:versionID="bfc0682192f05700c70b9a6626cee3cb">
  <xsd:schema xmlns:xsd="http://www.w3.org/2001/XMLSchema" xmlns:xs="http://www.w3.org/2001/XMLSchema" xmlns:p="http://schemas.microsoft.com/office/2006/metadata/properties" xmlns:ns2="3137c694-bd70-4505-b4a1-5e7436168c63" targetNamespace="http://schemas.microsoft.com/office/2006/metadata/properties" ma:root="true" ma:fieldsID="bc4d4216bc1091035ed45f4414edc202" ns2:_="">
    <xsd:import namespace="3137c694-bd70-4505-b4a1-5e7436168c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7c694-bd70-4505-b4a1-5e7436168c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5BF86-A05A-4AEF-8630-C5B6D6AD88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AAB9DA-F30F-4D76-95FF-75C54D8FB7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966316-F81D-46E0-8653-398F49FCA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37c694-bd70-4505-b4a1-5e7436168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FDOT_TargetZero_Single Page Template</Template>
  <TotalTime>39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Alberts</dc:creator>
  <cp:keywords/>
  <dc:description/>
  <cp:lastModifiedBy>David Alberts</cp:lastModifiedBy>
  <cp:revision>20</cp:revision>
  <dcterms:created xsi:type="dcterms:W3CDTF">2024-12-18T18:51:00Z</dcterms:created>
  <dcterms:modified xsi:type="dcterms:W3CDTF">2024-12-18T19:31:00Z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0x010100934397201548CE428924E6EDC1B47CE3</vt:lpwstr>
  </property>
</Properties>
</file>